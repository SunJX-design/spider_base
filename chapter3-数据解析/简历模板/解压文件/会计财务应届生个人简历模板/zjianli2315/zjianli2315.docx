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rFonts w:hint="default" w:eastAsia="宋体"/>
          <w:lang w:val="en-US" w:eastAsia="zh-CN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-683260</wp:posOffset>
            </wp:positionH>
            <wp:positionV relativeFrom="paragraph">
              <wp:posOffset>-71120</wp:posOffset>
            </wp:positionV>
            <wp:extent cx="1802130" cy="1724660"/>
            <wp:effectExtent l="0" t="0" r="7620" b="8890"/>
            <wp:wrapNone/>
            <wp:docPr id="274" name="图片 274" descr="图片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图片 274" descr="图片87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0213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ED7D31" w:themeColor="accent2"/>
          <w:lang w:eastAsia="zh-CN"/>
          <w14:textFill>
            <w14:solidFill>
              <w14:schemeClr w14:val="accent2"/>
            </w14:solidFill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1236345</wp:posOffset>
                </wp:positionH>
                <wp:positionV relativeFrom="page">
                  <wp:posOffset>275590</wp:posOffset>
                </wp:positionV>
                <wp:extent cx="4834255" cy="10351770"/>
                <wp:effectExtent l="0" t="0" r="0" b="0"/>
                <wp:wrapNone/>
                <wp:docPr id="28" name="文本框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4255" cy="103517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3175">
                          <a:noFill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5B9BD5" w:themeColor="accent1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ind w:left="1470" w:leftChars="700"/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5B9BD5" w:themeColor="accent1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ind w:left="1470" w:leftChars="700"/>
                              <w:jc w:val="both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5B9BD5" w:themeColor="accent1"/>
                                <w:kern w:val="2"/>
                                <w:sz w:val="21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5B9BD5" w:themeColor="accent1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20XX 年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5B9BD5" w:themeColor="accent1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9月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color w:val="5B9BD5" w:themeColor="accent1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–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5B9BD5" w:themeColor="accent1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20XX年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5B9BD5" w:themeColor="accent1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7月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5B9BD5" w:themeColor="accent1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B9BD5" w:themeColor="accent1"/>
                                <w:kern w:val="2"/>
                                <w:sz w:val="21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会计学  XX大学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5B9BD5" w:themeColor="accent1"/>
                                <w:kern w:val="2"/>
                                <w:sz w:val="21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B9BD5" w:themeColor="accent1"/>
                                <w:kern w:val="2"/>
                                <w:sz w:val="21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本科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afterLines="50" w:line="400" w:lineRule="exact"/>
                              <w:ind w:left="1470" w:leftChars="70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kern w:val="2"/>
                                <w:sz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kern w:val="2"/>
                                <w:sz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主修课程：会计学原理、财务管理、中级财务会计、审计学、成本会计学、管理会计学、管理学、会计电算化、高级财务会计、英语</w:t>
                            </w:r>
                          </w:p>
                          <w:p>
                            <w:pPr>
                              <w:spacing w:after="0" w:line="240" w:lineRule="auto"/>
                              <w:ind w:left="1470" w:leftChars="700"/>
                              <w:jc w:val="both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5B9BD5" w:themeColor="accent1"/>
                                <w:kern w:val="2"/>
                                <w:sz w:val="21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5B9BD5" w:themeColor="accent1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20XX 年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5B9BD5" w:themeColor="accent1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9月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color w:val="5B9BD5" w:themeColor="accent1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–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5B9BD5" w:themeColor="accent1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20XX年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5B9BD5" w:themeColor="accent1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7月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5B9BD5" w:themeColor="accent1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B9BD5" w:themeColor="accent1"/>
                                <w:kern w:val="2"/>
                                <w:sz w:val="21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会计学  XX大学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5B9BD5" w:themeColor="accent1"/>
                                <w:kern w:val="2"/>
                                <w:sz w:val="21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B9BD5" w:themeColor="accent1"/>
                                <w:kern w:val="2"/>
                                <w:sz w:val="21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硕士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afterLines="50" w:line="400" w:lineRule="exact"/>
                              <w:ind w:left="1470" w:leftChars="70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kern w:val="2"/>
                                <w:sz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kern w:val="2"/>
                                <w:sz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主修课程：会计学原理、财务管理、中级财务会计、审计学、成本会计学、管理会计学、管理学、会计电算化、高级财务会计、英语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afterLines="50" w:line="400" w:lineRule="exact"/>
                              <w:ind w:left="1470" w:leftChars="70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kern w:val="2"/>
                                <w:sz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afterLines="50" w:line="400" w:lineRule="exact"/>
                              <w:ind w:left="1470" w:leftChars="70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kern w:val="2"/>
                                <w:sz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after="0" w:line="400" w:lineRule="exact"/>
                              <w:ind w:left="1470" w:leftChars="700"/>
                              <w:jc w:val="left"/>
                              <w:rPr>
                                <w:rFonts w:ascii="微软雅黑" w:hAnsi="微软雅黑" w:eastAsia="微软雅黑" w:cs="微软雅黑"/>
                                <w:b w:val="0"/>
                                <w:bCs/>
                                <w:color w:val="595959" w:themeColor="text1" w:themeTint="A6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595959" w:themeColor="text1" w:themeTint="A6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20XX年: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595959" w:themeColor="text1" w:themeTint="A6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初级会计证、全国计算机二级</w:t>
                            </w:r>
                          </w:p>
                          <w:p>
                            <w:pPr>
                              <w:spacing w:after="0" w:line="400" w:lineRule="exact"/>
                              <w:ind w:left="1470" w:leftChars="700"/>
                              <w:jc w:val="left"/>
                              <w:rPr>
                                <w:rFonts w:ascii="微软雅黑" w:hAnsi="微软雅黑" w:eastAsia="微软雅黑" w:cs="微软雅黑"/>
                                <w:b w:val="0"/>
                                <w:bCs/>
                                <w:color w:val="595959" w:themeColor="text1" w:themeTint="A6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595959" w:themeColor="text1" w:themeTint="A6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20XX年: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595959" w:themeColor="text1" w:themeTint="A6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学院优秀党员</w:t>
                            </w:r>
                          </w:p>
                          <w:p>
                            <w:pPr>
                              <w:spacing w:after="0" w:line="400" w:lineRule="exact"/>
                              <w:ind w:left="1470" w:leftChars="70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595959" w:themeColor="text1" w:themeTint="A6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595959" w:themeColor="text1" w:themeTint="A6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20XX年：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 w:val="0"/>
                                <w:bCs/>
                                <w:color w:val="595959" w:themeColor="text1" w:themeTint="A6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优秀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595959" w:themeColor="text1" w:themeTint="A6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学生干部</w:t>
                            </w:r>
                          </w:p>
                          <w:p>
                            <w:pPr>
                              <w:spacing w:after="0" w:line="400" w:lineRule="exact"/>
                              <w:ind w:left="1470" w:leftChars="70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595959" w:themeColor="text1" w:themeTint="A6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line="400" w:lineRule="exact"/>
                              <w:ind w:left="1470" w:leftChars="70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5B9BD5" w:themeColor="accent1"/>
                                <w:sz w:val="21"/>
                                <w:szCs w:val="2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line="400" w:lineRule="exact"/>
                              <w:ind w:left="1470" w:leftChars="70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5B9BD5" w:themeColor="accent1"/>
                                <w:sz w:val="21"/>
                                <w:szCs w:val="2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line="400" w:lineRule="exact"/>
                              <w:ind w:left="1470" w:leftChars="70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5B9BD5" w:themeColor="accent1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5B9BD5" w:themeColor="accent1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20XX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5B9BD5" w:themeColor="accent1"/>
                                <w:sz w:val="21"/>
                                <w:szCs w:val="2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5B9BD5" w:themeColor="accent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4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5B9BD5" w:themeColor="accent1"/>
                                <w:sz w:val="21"/>
                                <w:szCs w:val="2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5B9BD5" w:themeColor="accent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20XX.9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5B9BD5" w:themeColor="accent1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5B9BD5" w:themeColor="accent1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会计实习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B9BD5" w:themeColor="accent1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5B9BD5" w:themeColor="accent1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XX房地产有限公司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line="400" w:lineRule="exact"/>
                              <w:ind w:left="1470" w:leftChars="70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实习内容：全程协助参与了项目组做清产核资，主要负责会计原始凭证登记管理，固定资产盘点与核对。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line="400" w:lineRule="exact"/>
                              <w:ind w:left="1470" w:leftChars="70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实习收获：全面了解熟悉会计记账方法和流程，以前只是纸上谈兵，通过实习增强了会计实践能力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line="400" w:lineRule="exact"/>
                              <w:ind w:left="1470" w:leftChars="70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B9BD5" w:themeColor="accent1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B9BD5" w:themeColor="accent1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20XX.10-20XX.03  会计  XX光电科技有限公司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line="400" w:lineRule="exact"/>
                              <w:ind w:left="1470" w:leftChars="70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实习内容：负责会计报表编制以及日常工作；财务预算及核算，报税。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line="400" w:lineRule="exact"/>
                              <w:ind w:left="1470" w:leftChars="70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实习收获：沟通能力提升，会计业务水平大幅度提高能</w:t>
                            </w:r>
                          </w:p>
                          <w:p>
                            <w:pPr>
                              <w:widowControl w:val="0"/>
                              <w:spacing w:after="0" w:line="400" w:lineRule="exact"/>
                              <w:jc w:val="both"/>
                              <w:rPr>
                                <w:rFonts w:hint="eastAsia" w:ascii="微软雅黑" w:hAnsi="微软雅黑" w:eastAsia="微软雅黑" w:cs="方正兰亭黑简体"/>
                                <w:color w:val="595959" w:themeColor="text1" w:themeTint="A6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widowControl w:val="0"/>
                              <w:spacing w:after="0" w:line="400" w:lineRule="exact"/>
                              <w:ind w:left="1470" w:leftChars="700"/>
                              <w:jc w:val="both"/>
                              <w:rPr>
                                <w:rFonts w:hint="eastAsia" w:ascii="微软雅黑" w:hAnsi="微软雅黑" w:eastAsia="微软雅黑" w:cs="方正兰亭黑简体"/>
                                <w:color w:val="595959" w:themeColor="text1" w:themeTint="A6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widowControl w:val="0"/>
                              <w:spacing w:after="0" w:line="400" w:lineRule="exact"/>
                              <w:ind w:left="1470" w:leftChars="700"/>
                              <w:jc w:val="both"/>
                              <w:rPr>
                                <w:rFonts w:hint="eastAsia" w:ascii="微软雅黑" w:hAnsi="微软雅黑" w:eastAsia="微软雅黑" w:cs="方正兰亭黑简体"/>
                                <w:color w:val="595959" w:themeColor="text1" w:themeTint="A6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widowControl w:val="0"/>
                              <w:spacing w:after="0" w:line="400" w:lineRule="exact"/>
                              <w:ind w:left="1470" w:leftChars="700"/>
                              <w:jc w:val="both"/>
                              <w:rPr>
                                <w:rFonts w:hint="eastAsia" w:ascii="微软雅黑" w:hAnsi="微软雅黑" w:eastAsia="微软雅黑" w:cs="方正兰亭黑简体"/>
                                <w:color w:val="595959" w:themeColor="text1" w:themeTint="A6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方正兰亭黑简体"/>
                                <w:color w:val="595959" w:themeColor="text1" w:themeTint="A6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在大学期间能很好的和同学相处，具有良好的语言表达能力。做事认真，为人随和，可以很好的处理人际关系，有团队合作精神。性格开朗，亲和力强，很容易和别人相处。容易接受新鲜事物，有很强的学习能力，有较强的适应能力。</w:t>
                            </w:r>
                          </w:p>
                        </w:txbxContent>
                      </wps:txbx>
                      <wps:bodyPr rot="0" vert="horz" wrap="square" lIns="91439" tIns="45720" rIns="91439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03" o:spid="_x0000_s1026" o:spt="202" type="#_x0000_t202" style="position:absolute;left:0pt;margin-left:97.35pt;margin-top:21.7pt;height:815.1pt;width:380.65pt;mso-position-horizontal-relative:margin;mso-position-vertical-relative:page;z-index:251659264;mso-width-relative:page;mso-height-relative:page;" fillcolor="#FFFFFF [3212]" filled="t" stroked="f" coordsize="21600,21600" o:gfxdata="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WkR5f&#10;2wAAAAsBAAAPAAAAAAAAAAEAIAAAACIAAABkcnMvZG93bnJldi54bWxQSwECFAAUAAAACACHTuJA&#10;67EgxVcCAACOBAAADgAAAAAAAAABACAAAAAqAQAAZHJzL2Uyb0RvYy54bWxQSwUGAAAAAAYABgBZ&#10;AQAA8wUAAAAA&#10;">
                <v:fill on="t" opacity="0f" focussize="0,0"/>
                <v:stroke on="f" weight="0.25pt" miterlimit="8" joinstyle="miter"/>
                <v:imagedata o:title=""/>
                <o:lock v:ext="edit" aspectratio="f"/>
                <v:textbox inset="7.19992125984252pt,1.27mm,7.19992125984252pt,1.27mm">
                  <w:txbxContent>
                    <w:p>
                      <w:pPr>
                        <w:spacing w:after="0" w:line="240" w:lineRule="auto"/>
                        <w:jc w:val="both"/>
                        <w:rPr>
                          <w:rFonts w:hint="eastAsia" w:ascii="微软雅黑" w:hAnsi="微软雅黑" w:eastAsia="微软雅黑" w:cs="微软雅黑"/>
                          <w:b/>
                          <w:color w:val="5B9BD5" w:themeColor="accent1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spacing w:after="0" w:line="240" w:lineRule="auto"/>
                        <w:ind w:left="1470" w:leftChars="700"/>
                        <w:jc w:val="both"/>
                        <w:rPr>
                          <w:rFonts w:hint="eastAsia" w:ascii="微软雅黑" w:hAnsi="微软雅黑" w:eastAsia="微软雅黑" w:cs="微软雅黑"/>
                          <w:b/>
                          <w:color w:val="5B9BD5" w:themeColor="accent1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spacing w:after="0" w:line="240" w:lineRule="auto"/>
                        <w:ind w:left="1470" w:leftChars="700"/>
                        <w:jc w:val="both"/>
                        <w:rPr>
                          <w:rFonts w:ascii="微软雅黑" w:hAnsi="微软雅黑" w:eastAsia="微软雅黑" w:cs="微软雅黑"/>
                          <w:b/>
                          <w:bCs/>
                          <w:color w:val="5B9BD5" w:themeColor="accent1"/>
                          <w:kern w:val="2"/>
                          <w:sz w:val="21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5B9BD5" w:themeColor="accent1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20XX 年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5B9BD5" w:themeColor="accent1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9月</w:t>
                      </w:r>
                      <w:r>
                        <w:rPr>
                          <w:rFonts w:ascii="微软雅黑" w:hAnsi="微软雅黑" w:eastAsia="微软雅黑" w:cs="微软雅黑"/>
                          <w:b/>
                          <w:color w:val="5B9BD5" w:themeColor="accent1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–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5B9BD5" w:themeColor="accent1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20XX年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5B9BD5" w:themeColor="accent1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7月</w:t>
                      </w:r>
                      <w:r>
                        <w:rPr>
                          <w:rFonts w:ascii="微软雅黑" w:hAnsi="微软雅黑" w:eastAsia="微软雅黑" w:cs="微软雅黑"/>
                          <w:color w:val="5B9BD5" w:themeColor="accent1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B9BD5" w:themeColor="accent1"/>
                          <w:kern w:val="2"/>
                          <w:sz w:val="21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会计学  XX大学 </w:t>
                      </w:r>
                      <w:r>
                        <w:rPr>
                          <w:rFonts w:ascii="微软雅黑" w:hAnsi="微软雅黑" w:eastAsia="微软雅黑" w:cs="微软雅黑"/>
                          <w:b/>
                          <w:bCs/>
                          <w:color w:val="5B9BD5" w:themeColor="accent1"/>
                          <w:kern w:val="2"/>
                          <w:sz w:val="21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B9BD5" w:themeColor="accent1"/>
                          <w:kern w:val="2"/>
                          <w:sz w:val="21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本科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afterLines="50" w:line="400" w:lineRule="exact"/>
                        <w:ind w:left="1470" w:leftChars="70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kern w:val="2"/>
                          <w:sz w:val="21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kern w:val="2"/>
                          <w:sz w:val="21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主修课程：会计学原理、财务管理、中级财务会计、审计学、成本会计学、管理会计学、管理学、会计电算化、高级财务会计、英语</w:t>
                      </w:r>
                    </w:p>
                    <w:p>
                      <w:pPr>
                        <w:spacing w:after="0" w:line="240" w:lineRule="auto"/>
                        <w:ind w:left="1470" w:leftChars="700"/>
                        <w:jc w:val="both"/>
                        <w:rPr>
                          <w:rFonts w:ascii="微软雅黑" w:hAnsi="微软雅黑" w:eastAsia="微软雅黑" w:cs="微软雅黑"/>
                          <w:b/>
                          <w:bCs/>
                          <w:color w:val="5B9BD5" w:themeColor="accent1"/>
                          <w:kern w:val="2"/>
                          <w:sz w:val="21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5B9BD5" w:themeColor="accent1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20XX 年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5B9BD5" w:themeColor="accent1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9月</w:t>
                      </w:r>
                      <w:r>
                        <w:rPr>
                          <w:rFonts w:ascii="微软雅黑" w:hAnsi="微软雅黑" w:eastAsia="微软雅黑" w:cs="微软雅黑"/>
                          <w:b/>
                          <w:color w:val="5B9BD5" w:themeColor="accent1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–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5B9BD5" w:themeColor="accent1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20XX年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5B9BD5" w:themeColor="accent1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7月</w:t>
                      </w:r>
                      <w:r>
                        <w:rPr>
                          <w:rFonts w:ascii="微软雅黑" w:hAnsi="微软雅黑" w:eastAsia="微软雅黑" w:cs="微软雅黑"/>
                          <w:color w:val="5B9BD5" w:themeColor="accent1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B9BD5" w:themeColor="accent1"/>
                          <w:kern w:val="2"/>
                          <w:sz w:val="21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会计学  XX大学 </w:t>
                      </w:r>
                      <w:r>
                        <w:rPr>
                          <w:rFonts w:ascii="微软雅黑" w:hAnsi="微软雅黑" w:eastAsia="微软雅黑" w:cs="微软雅黑"/>
                          <w:b/>
                          <w:bCs/>
                          <w:color w:val="5B9BD5" w:themeColor="accent1"/>
                          <w:kern w:val="2"/>
                          <w:sz w:val="21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B9BD5" w:themeColor="accent1"/>
                          <w:kern w:val="2"/>
                          <w:sz w:val="21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硕士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afterLines="50" w:line="400" w:lineRule="exact"/>
                        <w:ind w:left="1470" w:leftChars="70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kern w:val="2"/>
                          <w:sz w:val="21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kern w:val="2"/>
                          <w:sz w:val="21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主修课程：会计学原理、财务管理、中级财务会计、审计学、成本会计学、管理会计学、管理学、会计电算化、高级财务会计、英语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afterLines="50" w:line="400" w:lineRule="exact"/>
                        <w:ind w:left="1470" w:leftChars="70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kern w:val="2"/>
                          <w:sz w:val="21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afterLines="50" w:line="400" w:lineRule="exact"/>
                        <w:ind w:left="1470" w:leftChars="70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kern w:val="2"/>
                          <w:sz w:val="21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spacing w:after="0" w:line="400" w:lineRule="exact"/>
                        <w:ind w:left="1470" w:leftChars="700"/>
                        <w:jc w:val="left"/>
                        <w:rPr>
                          <w:rFonts w:ascii="微软雅黑" w:hAnsi="微软雅黑" w:eastAsia="微软雅黑" w:cs="微软雅黑"/>
                          <w:b w:val="0"/>
                          <w:bCs/>
                          <w:color w:val="595959" w:themeColor="text1" w:themeTint="A6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595959" w:themeColor="text1" w:themeTint="A6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20XX年: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595959" w:themeColor="text1" w:themeTint="A6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初级会计证、全国计算机二级</w:t>
                      </w:r>
                    </w:p>
                    <w:p>
                      <w:pPr>
                        <w:spacing w:after="0" w:line="400" w:lineRule="exact"/>
                        <w:ind w:left="1470" w:leftChars="700"/>
                        <w:jc w:val="left"/>
                        <w:rPr>
                          <w:rFonts w:ascii="微软雅黑" w:hAnsi="微软雅黑" w:eastAsia="微软雅黑" w:cs="微软雅黑"/>
                          <w:b w:val="0"/>
                          <w:bCs/>
                          <w:color w:val="595959" w:themeColor="text1" w:themeTint="A6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595959" w:themeColor="text1" w:themeTint="A6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20XX年: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595959" w:themeColor="text1" w:themeTint="A6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学院优秀党员</w:t>
                      </w:r>
                    </w:p>
                    <w:p>
                      <w:pPr>
                        <w:spacing w:after="0" w:line="400" w:lineRule="exact"/>
                        <w:ind w:left="1470" w:leftChars="700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595959" w:themeColor="text1" w:themeTint="A6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595959" w:themeColor="text1" w:themeTint="A6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20XX年：</w:t>
                      </w:r>
                      <w:r>
                        <w:rPr>
                          <w:rFonts w:ascii="微软雅黑" w:hAnsi="微软雅黑" w:eastAsia="微软雅黑" w:cs="微软雅黑"/>
                          <w:b w:val="0"/>
                          <w:bCs/>
                          <w:color w:val="595959" w:themeColor="text1" w:themeTint="A6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优秀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595959" w:themeColor="text1" w:themeTint="A6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学生干部</w:t>
                      </w:r>
                    </w:p>
                    <w:p>
                      <w:pPr>
                        <w:spacing w:after="0" w:line="400" w:lineRule="exact"/>
                        <w:ind w:left="1470" w:leftChars="700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595959" w:themeColor="text1" w:themeTint="A6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line="400" w:lineRule="exact"/>
                        <w:ind w:left="1470" w:leftChars="70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color w:val="5B9BD5" w:themeColor="accent1"/>
                          <w:sz w:val="21"/>
                          <w:szCs w:val="2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line="400" w:lineRule="exact"/>
                        <w:ind w:left="1470" w:leftChars="70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color w:val="5B9BD5" w:themeColor="accent1"/>
                          <w:sz w:val="21"/>
                          <w:szCs w:val="2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line="400" w:lineRule="exact"/>
                        <w:ind w:left="1470" w:leftChars="70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5B9BD5" w:themeColor="accent1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5B9BD5" w:themeColor="accent1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20XX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5B9BD5" w:themeColor="accent1"/>
                          <w:sz w:val="21"/>
                          <w:szCs w:val="2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5B9BD5" w:themeColor="accent1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4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5B9BD5" w:themeColor="accent1"/>
                          <w:sz w:val="21"/>
                          <w:szCs w:val="2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5B9BD5" w:themeColor="accent1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20XX.9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5B9BD5" w:themeColor="accent1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5B9BD5" w:themeColor="accent1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会计实习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B9BD5" w:themeColor="accent1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5B9BD5" w:themeColor="accent1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XX房地产有限公司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line="400" w:lineRule="exact"/>
                        <w:ind w:left="1470" w:leftChars="70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实习内容：全程协助参与了项目组做清产核资，主要负责会计原始凭证登记管理，固定资产盘点与核对。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line="400" w:lineRule="exact"/>
                        <w:ind w:left="1470" w:leftChars="70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实习收获：全面了解熟悉会计记账方法和流程，以前只是纸上谈兵，通过实习增强了会计实践能力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line="400" w:lineRule="exact"/>
                        <w:ind w:left="1470" w:leftChars="70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B9BD5" w:themeColor="accent1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B9BD5" w:themeColor="accent1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20XX.10-20XX.03  会计  XX光电科技有限公司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line="400" w:lineRule="exact"/>
                        <w:ind w:left="1470" w:leftChars="70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实习内容：负责会计报表编制以及日常工作；财务预算及核算，报税。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line="400" w:lineRule="exact"/>
                        <w:ind w:left="1470" w:leftChars="70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实习收获：沟通能力提升，会计业务水平大幅度提高能</w:t>
                      </w:r>
                    </w:p>
                    <w:p>
                      <w:pPr>
                        <w:widowControl w:val="0"/>
                        <w:spacing w:after="0" w:line="400" w:lineRule="exact"/>
                        <w:jc w:val="both"/>
                        <w:rPr>
                          <w:rFonts w:hint="eastAsia" w:ascii="微软雅黑" w:hAnsi="微软雅黑" w:eastAsia="微软雅黑" w:cs="方正兰亭黑简体"/>
                          <w:color w:val="595959" w:themeColor="text1" w:themeTint="A6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widowControl w:val="0"/>
                        <w:spacing w:after="0" w:line="400" w:lineRule="exact"/>
                        <w:ind w:left="1470" w:leftChars="700"/>
                        <w:jc w:val="both"/>
                        <w:rPr>
                          <w:rFonts w:hint="eastAsia" w:ascii="微软雅黑" w:hAnsi="微软雅黑" w:eastAsia="微软雅黑" w:cs="方正兰亭黑简体"/>
                          <w:color w:val="595959" w:themeColor="text1" w:themeTint="A6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widowControl w:val="0"/>
                        <w:spacing w:after="0" w:line="400" w:lineRule="exact"/>
                        <w:ind w:left="1470" w:leftChars="700"/>
                        <w:jc w:val="both"/>
                        <w:rPr>
                          <w:rFonts w:hint="eastAsia" w:ascii="微软雅黑" w:hAnsi="微软雅黑" w:eastAsia="微软雅黑" w:cs="方正兰亭黑简体"/>
                          <w:color w:val="595959" w:themeColor="text1" w:themeTint="A6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widowControl w:val="0"/>
                        <w:spacing w:after="0" w:line="400" w:lineRule="exact"/>
                        <w:ind w:left="1470" w:leftChars="700"/>
                        <w:jc w:val="both"/>
                        <w:rPr>
                          <w:rFonts w:hint="eastAsia" w:ascii="微软雅黑" w:hAnsi="微软雅黑" w:eastAsia="微软雅黑" w:cs="方正兰亭黑简体"/>
                          <w:color w:val="595959" w:themeColor="text1" w:themeTint="A6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方正兰亭黑简体"/>
                          <w:color w:val="595959" w:themeColor="text1" w:themeTint="A6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在大学期间能很好的和同学相处，具有良好的语言表达能力。做事认真，为人随和，可以很好的处理人际关系，有团队合作精神。性格开朗，亲和力强，很容易和别人相处。容易接受新鲜事物，有很强的学习能力，有较强的适应能力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5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-739140</wp:posOffset>
                </wp:positionH>
                <wp:positionV relativeFrom="paragraph">
                  <wp:posOffset>2800350</wp:posOffset>
                </wp:positionV>
                <wp:extent cx="119380" cy="113665"/>
                <wp:effectExtent l="6985" t="6350" r="6985" b="13335"/>
                <wp:wrapNone/>
                <wp:docPr id="36" name="流程图: 决策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" cy="113665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w="9525" cap="flat" cmpd="sng">
                          <a:solidFill>
                            <a:srgbClr val="F2DBDB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-58.2pt;margin-top:220.5pt;height:8.95pt;width:9.4pt;z-index:251674624;mso-width-relative:page;mso-height-relative:page;" fillcolor="#5B9BD5 [3204]" filled="t" stroked="t" coordsize="21600,21600" o:gfxdata="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H6xb&#10;BdsAAAAMAQAADwAAAAAAAAABACAAAAAiAAAAZHJzL2Rvd25yZXYueG1sUEsBAhQAFAAAAAgAh07i&#10;QJsDIeMfAgAANwQAAA4AAAAAAAAAAQAgAAAAKgEAAGRycy9lMm9Eb2MueG1sUEsFBgAAAAAGAAYA&#10;WQEAALsFAAAAAA==&#10;">
                <v:fill on="t" focussize="0,0"/>
                <v:stroke color="#F2DBDB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5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-739140</wp:posOffset>
                </wp:positionH>
                <wp:positionV relativeFrom="paragraph">
                  <wp:posOffset>2505075</wp:posOffset>
                </wp:positionV>
                <wp:extent cx="119380" cy="113665"/>
                <wp:effectExtent l="6985" t="6350" r="6985" b="13335"/>
                <wp:wrapNone/>
                <wp:docPr id="4" name="流程图: 决策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" cy="113665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w="9525" cap="flat" cmpd="sng">
                          <a:solidFill>
                            <a:srgbClr val="F2DBDB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-58.2pt;margin-top:197.25pt;height:8.95pt;width:9.4pt;z-index:251672576;mso-width-relative:page;mso-height-relative:page;" fillcolor="#5B9BD5 [3204]" filled="t" stroked="t" coordsize="21600,21600" o:gfxdata="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PF49&#10;A9wAAAAMAQAADwAAAAAAAAABACAAAAAiAAAAZHJzL2Rvd25yZXYueG1sUEsBAhQAFAAAAAgAh07i&#10;QKYWzEUeAgAANQQAAA4AAAAAAAAAAQAgAAAAKwEAAGRycy9lMm9Eb2MueG1sUEsFBgAAAAAGAAYA&#10;WQEAALsFAAAAAA==&#10;">
                <v:fill on="t" focussize="0,0"/>
                <v:stroke color="#F2DBDB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-758190</wp:posOffset>
                </wp:positionH>
                <wp:positionV relativeFrom="paragraph">
                  <wp:posOffset>1783080</wp:posOffset>
                </wp:positionV>
                <wp:extent cx="1742440" cy="1231900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2440" cy="1231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firstLine="480" w:firstLineChars="10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48"/>
                                <w:szCs w:val="5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48"/>
                                <w:szCs w:val="5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姓  名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firstLine="220" w:firstLineChars="10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2F2F2" w:themeColor="background1" w:themeShade="F2"/>
                                <w:sz w:val="22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2F2F2" w:themeColor="background1" w:themeShade="F2"/>
                                <w:sz w:val="22"/>
                                <w:szCs w:val="28"/>
                              </w:rPr>
                              <w:t>求职意向：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F2F2F2" w:themeColor="background1" w:themeShade="F2"/>
                                <w:sz w:val="22"/>
                                <w:szCs w:val="28"/>
                                <w:lang w:eastAsia="zh-CN"/>
                              </w:rPr>
                              <w:t>出纳、会计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firstLine="220" w:firstLineChars="10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2F2F2" w:themeColor="background1" w:themeShade="F2"/>
                                <w:sz w:val="22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2F2F2" w:themeColor="background1" w:themeShade="F2"/>
                                <w:sz w:val="22"/>
                                <w:szCs w:val="28"/>
                                <w:lang w:val="en-US" w:eastAsia="zh-CN"/>
                              </w:rPr>
                              <w:t>期望薪酬：X000-X000元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9.7pt;margin-top:140.4pt;height:97pt;width:137.2pt;z-index:251662336;mso-width-relative:page;mso-height-relative:page;" filled="f" stroked="f" coordsize="21600,21600" o:gfxdata="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8ylcS3AAAAAwBAAAPAAAAAAAAAAEAIAAAACIAAABk&#10;cnMvZG93bnJldi54bWxQSwECFAAUAAAACACHTuJAGpRu+jsCAABpBAAADgAAAAAAAAABACAAAAAr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firstLine="480" w:firstLineChars="10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48"/>
                          <w:szCs w:val="5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48"/>
                          <w:szCs w:val="5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姓  名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firstLine="220" w:firstLineChars="100"/>
                        <w:jc w:val="both"/>
                        <w:textAlignment w:val="auto"/>
                        <w:outlineLvl w:val="9"/>
                        <w:rPr>
                          <w:rFonts w:hint="eastAsia" w:ascii="黑体" w:hAnsi="黑体" w:eastAsia="黑体" w:cs="黑体"/>
                          <w:color w:val="F2F2F2" w:themeColor="background1" w:themeShade="F2"/>
                          <w:sz w:val="22"/>
                          <w:szCs w:val="28"/>
                          <w:lang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F2F2F2" w:themeColor="background1" w:themeShade="F2"/>
                          <w:sz w:val="22"/>
                          <w:szCs w:val="28"/>
                        </w:rPr>
                        <w:t>求职意向：</w:t>
                      </w:r>
                      <w:r>
                        <w:rPr>
                          <w:rFonts w:hint="eastAsia" w:ascii="黑体" w:hAnsi="黑体" w:eastAsia="黑体" w:cs="黑体"/>
                          <w:color w:val="F2F2F2" w:themeColor="background1" w:themeShade="F2"/>
                          <w:sz w:val="22"/>
                          <w:szCs w:val="28"/>
                          <w:lang w:eastAsia="zh-CN"/>
                        </w:rPr>
                        <w:t>出纳、会计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firstLine="220" w:firstLineChars="100"/>
                        <w:jc w:val="both"/>
                        <w:textAlignment w:val="auto"/>
                        <w:outlineLvl w:val="9"/>
                        <w:rPr>
                          <w:rFonts w:hint="eastAsia" w:ascii="黑体" w:hAnsi="黑体" w:eastAsia="黑体" w:cs="黑体"/>
                          <w:color w:val="F2F2F2" w:themeColor="background1" w:themeShade="F2"/>
                          <w:sz w:val="22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F2F2F2" w:themeColor="background1" w:themeShade="F2"/>
                          <w:sz w:val="22"/>
                          <w:szCs w:val="28"/>
                          <w:lang w:val="en-US" w:eastAsia="zh-CN"/>
                        </w:rPr>
                        <w:t>期望薪酬：X000-X000元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5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-758190</wp:posOffset>
                </wp:positionH>
                <wp:positionV relativeFrom="paragraph">
                  <wp:posOffset>7620000</wp:posOffset>
                </wp:positionV>
                <wp:extent cx="119380" cy="113665"/>
                <wp:effectExtent l="6985" t="6350" r="6985" b="13335"/>
                <wp:wrapNone/>
                <wp:docPr id="43" name="流程图: 决策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" cy="113665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w="9525" cap="flat" cmpd="sng">
                          <a:solidFill>
                            <a:srgbClr val="F2DBDB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-59.7pt;margin-top:600pt;height:8.95pt;width:9.4pt;z-index:251682816;mso-width-relative:page;mso-height-relative:page;" fillcolor="#5B9BD5 [3204]" filled="t" stroked="t" coordsize="21600,21600" o:gfxdata="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xAvP&#10;SNsAAAAPAQAADwAAAAAAAAABACAAAAAiAAAAZHJzL2Rvd25yZXYueG1sUEsBAhQAFAAAAAgAh07i&#10;QITUWYYfAgAANwQAAA4AAAAAAAAAAQAgAAAAKgEAAGRycy9lMm9Eb2MueG1sUEsFBgAAAAAGAAYA&#10;WQEAALsFAAAAAA==&#10;">
                <v:fill on="t" focussize="0,0"/>
                <v:stroke color="#F2DBDB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5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-758190</wp:posOffset>
                </wp:positionH>
                <wp:positionV relativeFrom="paragraph">
                  <wp:posOffset>7839075</wp:posOffset>
                </wp:positionV>
                <wp:extent cx="119380" cy="113665"/>
                <wp:effectExtent l="6985" t="6350" r="6985" b="13335"/>
                <wp:wrapNone/>
                <wp:docPr id="37" name="流程图: 决策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" cy="113665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w="9525" cap="flat" cmpd="sng">
                          <a:solidFill>
                            <a:srgbClr val="F2DBDB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-59.7pt;margin-top:617.25pt;height:8.95pt;width:9.4pt;z-index:251675648;mso-width-relative:page;mso-height-relative:page;" fillcolor="#5B9BD5 [3204]" filled="t" stroked="t" coordsize="21600,21600" o:gfxdata="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bpiD&#10;2tsAAAAPAQAADwAAAAAAAAABACAAAAAiAAAAZHJzL2Rvd25yZXYueG1sUEsBAhQAFAAAAAgAh07i&#10;QJzMYzofAgAANwQAAA4AAAAAAAAAAQAgAAAAKgEAAGRycy9lMm9Eb2MueG1sUEsFBgAAAAAGAAYA&#10;WQEAALsFAAAAAA==&#10;">
                <v:fill on="t" focussize="0,0"/>
                <v:stroke color="#F2DBDB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5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-758190</wp:posOffset>
                </wp:positionH>
                <wp:positionV relativeFrom="paragraph">
                  <wp:posOffset>8067675</wp:posOffset>
                </wp:positionV>
                <wp:extent cx="119380" cy="113665"/>
                <wp:effectExtent l="6985" t="6350" r="6985" b="13335"/>
                <wp:wrapNone/>
                <wp:docPr id="45" name="流程图: 决策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" cy="113665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w="9525" cap="flat" cmpd="sng">
                          <a:solidFill>
                            <a:srgbClr val="F2DBDB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-59.7pt;margin-top:635.25pt;height:8.95pt;width:9.4pt;z-index:251683840;mso-width-relative:page;mso-height-relative:page;" fillcolor="#5B9BD5 [3204]" filled="t" stroked="t" coordsize="21600,21600" o:gfxdata="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a&#10;u3rj3AAAAA8BAAAPAAAAAAAAAAEAIAAAACIAAABkcnMvZG93bnJldi54bWxQSwECFAAUAAAACACH&#10;TuJAVXxEPCACAAA3BAAADgAAAAAAAAABACAAAAArAQAAZHJzL2Uyb0RvYy54bWxQSwUGAAAAAAYA&#10;BgBZAQAAvQUAAAAA&#10;">
                <v:fill on="t" focussize="0,0"/>
                <v:stroke color="#F2DBDB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5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-691515</wp:posOffset>
                </wp:positionH>
                <wp:positionV relativeFrom="paragraph">
                  <wp:posOffset>5829300</wp:posOffset>
                </wp:positionV>
                <wp:extent cx="119380" cy="113665"/>
                <wp:effectExtent l="6985" t="6350" r="6985" b="13335"/>
                <wp:wrapNone/>
                <wp:docPr id="44" name="流程图: 决策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" cy="113665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w="9525" cap="flat" cmpd="sng">
                          <a:solidFill>
                            <a:srgbClr val="F2DBDB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-54.45pt;margin-top:459pt;height:8.95pt;width:9.4pt;z-index:251680768;mso-width-relative:page;mso-height-relative:page;" fillcolor="#5B9BD5 [3204]" filled="t" stroked="t" coordsize="21600,21600" o:gfxdata="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oVd2u&#10;2gAAAAwBAAAPAAAAAAAAAAEAIAAAACIAAABkcnMvZG93bnJldi54bWxQSwECFAAUAAAACACHTuJA&#10;UrMG5R8CAAA3BAAADgAAAAAAAAABACAAAAApAQAAZHJzL2Uyb0RvYy54bWxQSwUGAAAAAAYABgBZ&#10;AQAAugUAAAAA&#10;">
                <v:fill on="t" focussize="0,0"/>
                <v:stroke color="#F2DBDB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1533525</wp:posOffset>
                </wp:positionH>
                <wp:positionV relativeFrom="paragraph">
                  <wp:posOffset>4371975</wp:posOffset>
                </wp:positionV>
                <wp:extent cx="1983105" cy="638175"/>
                <wp:effectExtent l="0" t="0" r="17145" b="8890"/>
                <wp:wrapNone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3105" cy="638175"/>
                          <a:chOff x="0" y="0"/>
                          <a:chExt cx="1983105" cy="638175"/>
                        </a:xfrm>
                      </wpg:grpSpPr>
                      <wps:wsp>
                        <wps:cNvPr id="25" name="矩形 29"/>
                        <wps:cNvSpPr/>
                        <wps:spPr>
                          <a:xfrm rot="10800000">
                            <a:off x="38100" y="38100"/>
                            <a:ext cx="1945005" cy="395605"/>
                          </a:xfrm>
                          <a:prstGeom prst="chevron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6" name="直角三角形 32"/>
                        <wps:cNvSpPr/>
                        <wps:spPr>
                          <a:xfrm rot="10800000">
                            <a:off x="0" y="438150"/>
                            <a:ext cx="248285" cy="200025"/>
                          </a:xfrm>
                          <a:prstGeom prst="rtTriangle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7" name="文本框 33"/>
                        <wps:cNvSpPr txBox="1"/>
                        <wps:spPr>
                          <a:xfrm>
                            <a:off x="628650" y="0"/>
                            <a:ext cx="1171575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ascii="微软雅黑" w:hAnsi="微软雅黑" w:eastAsia="微软雅黑"/>
                                  <w:b/>
                                  <w:color w:val="FFFFFF" w:themeColor="background1"/>
                                  <w:sz w:val="32"/>
                                  <w:szCs w:val="32"/>
                                  <w:lang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FFFFFF" w:themeColor="background1"/>
                                  <w:sz w:val="32"/>
                                  <w:szCs w:val="32"/>
                                  <w:lang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工作经历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9" name="矩形 29"/>
                        <wps:cNvSpPr/>
                        <wps:spPr>
                          <a:xfrm rot="10800000">
                            <a:off x="0" y="38100"/>
                            <a:ext cx="381635" cy="395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0.75pt;margin-top:344.25pt;height:50.25pt;width:156.15pt;z-index:251670528;mso-width-relative:page;mso-height-relative:page;" coordsize="1983105,638175" o:gfxdata="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">
                <o:lock v:ext="edit" aspectratio="f"/>
                <v:shape id="矩形 29" o:spid="_x0000_s1026" o:spt="55" type="#_x0000_t55" style="position:absolute;left:38100;top:38100;height:395605;width:1945005;rotation:11796480f;v-text-anchor:middle;" fillcolor="#5B9BD5 [3204]" filled="t" stroked="f" coordsize="21600,21600" o:gfxdata="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3Nbma/&#10;AAAA2wAAAA8AAAAAAAAAAQAgAAAAIgAAAGRycy9kb3ducmV2LnhtbFBLAQIUABQAAAAIAIdO4kAz&#10;LwWeOwAAADkAAAAQAAAAAAAAAAEAIAAAAA4BAABkcnMvc2hhcGV4bWwueG1sUEsFBgAAAAAGAAYA&#10;WwEAALgDAAAAAA==&#10;" adj="19404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直角三角形 32" o:spid="_x0000_s1026" o:spt="6" type="#_x0000_t6" style="position:absolute;left:0;top:438150;height:200025;width:248285;rotation:11796480f;v-text-anchor:middle;" fillcolor="#0070C0" filled="t" stroked="f" coordsize="21600,21600" o:gfxdata="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UR1B7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文本框 33" o:spid="_x0000_s1026" o:spt="202" type="#_x0000_t202" style="position:absolute;left:628650;top:0;height:457200;width:1171575;" filled="f" stroked="f" coordsize="21600,21600" o:gfxdata="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EbS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ascii="微软雅黑" w:hAnsi="微软雅黑" w:eastAsia="微软雅黑"/>
                            <w:b/>
                            <w:color w:val="FFFFFF" w:themeColor="background1"/>
                            <w:sz w:val="32"/>
                            <w:szCs w:val="32"/>
                            <w:lang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color w:val="FFFFFF" w:themeColor="background1"/>
                            <w:sz w:val="32"/>
                            <w:szCs w:val="32"/>
                            <w:lang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工作经历</w:t>
                        </w:r>
                      </w:p>
                    </w:txbxContent>
                  </v:textbox>
                </v:shape>
                <v:rect id="_x0000_s1026" o:spid="_x0000_s1026" o:spt="1" style="position:absolute;left:0;top:38100;height:395605;width:381635;rotation:11796480f;v-text-anchor:middle;" fillcolor="#5B9BD5 [3204]" filled="t" stroked="f" coordsize="21600,21600" o:gfxdata="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ZhJrb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5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-691515</wp:posOffset>
                </wp:positionH>
                <wp:positionV relativeFrom="paragraph">
                  <wp:posOffset>6286500</wp:posOffset>
                </wp:positionV>
                <wp:extent cx="119380" cy="113665"/>
                <wp:effectExtent l="6985" t="6350" r="6985" b="13335"/>
                <wp:wrapNone/>
                <wp:docPr id="42" name="流程图: 决策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" cy="113665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w="9525" cap="flat" cmpd="sng">
                          <a:solidFill>
                            <a:srgbClr val="F2DBDB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-54.45pt;margin-top:495pt;height:8.95pt;width:9.4pt;z-index:251681792;mso-width-relative:page;mso-height-relative:page;" fillcolor="#5B9BD5 [3204]" filled="t" stroked="t" coordsize="21600,21600" o:gfxdata="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ECzR&#10;ptsAAAANAQAADwAAAAAAAAABACAAAAAiAAAAZHJzL2Rvd25yZXYueG1sUEsBAhQAFAAAAAgAh07i&#10;QIMbG18fAgAANwQAAA4AAAAAAAAAAQAgAAAAKgEAAGRycy9lMm9Eb2MueG1sUEsFBgAAAAAGAAYA&#10;WQEAALsFAAAAAA==&#10;">
                <v:fill on="t" focussize="0,0"/>
                <v:stroke color="#F2DBDB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5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-739140</wp:posOffset>
                </wp:positionH>
                <wp:positionV relativeFrom="paragraph">
                  <wp:posOffset>4333875</wp:posOffset>
                </wp:positionV>
                <wp:extent cx="119380" cy="113665"/>
                <wp:effectExtent l="6985" t="6350" r="6985" b="13335"/>
                <wp:wrapNone/>
                <wp:docPr id="41" name="流程图: 决策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" cy="113665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w="9525" cap="flat" cmpd="sng">
                          <a:solidFill>
                            <a:srgbClr val="F2DBDB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-58.2pt;margin-top:341.25pt;height:8.95pt;width:9.4pt;z-index:251679744;mso-width-relative:page;mso-height-relative:page;" fillcolor="#5B9BD5 [3204]" filled="t" stroked="t" coordsize="21600,21600" o:gfxdata="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kdzN&#10;xdwAAAAMAQAADwAAAAAAAAABACAAAAAiAAAAZHJzL2Rvd25yZXYueG1sUEsBAhQAFAAAAAgAh07i&#10;QMtMre8eAgAANwQAAA4AAAAAAAAAAQAgAAAAKwEAAGRycy9lMm9Eb2MueG1sUEsFBgAAAAAGAAYA&#10;WQEAALsFAAAAAA==&#10;">
                <v:fill on="t" focussize="0,0"/>
                <v:stroke color="#F2DBDB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5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-739140</wp:posOffset>
                </wp:positionH>
                <wp:positionV relativeFrom="paragraph">
                  <wp:posOffset>4610100</wp:posOffset>
                </wp:positionV>
                <wp:extent cx="119380" cy="113665"/>
                <wp:effectExtent l="6985" t="6350" r="6985" b="13335"/>
                <wp:wrapNone/>
                <wp:docPr id="39" name="流程图: 决策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" cy="113665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w="9525" cap="flat" cmpd="sng">
                          <a:solidFill>
                            <a:srgbClr val="F2DBDB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-58.2pt;margin-top:363pt;height:8.95pt;width:9.4pt;z-index:251677696;mso-width-relative:page;mso-height-relative:page;" fillcolor="#5B9BD5 [3204]" filled="t" stroked="t" coordsize="21600,21600" o:gfxdata="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Kpr&#10;KNHcAAAADAEAAA8AAAAAAAAAAQAgAAAAIgAAAGRycy9kb3ducmV2LnhtbFBLAQIUABQAAAAIAIdO&#10;4kAwA938HwIAADcEAAAOAAAAAAAAAAEAIAAAACsBAABkcnMvZTJvRG9jLnhtbFBLBQYAAAAABgAG&#10;AFkBAAC8BQAAAAA=&#10;">
                <v:fill on="t" focussize="0,0"/>
                <v:stroke color="#F2DBDB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5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-739140</wp:posOffset>
                </wp:positionH>
                <wp:positionV relativeFrom="paragraph">
                  <wp:posOffset>4076700</wp:posOffset>
                </wp:positionV>
                <wp:extent cx="119380" cy="113665"/>
                <wp:effectExtent l="6985" t="6350" r="6985" b="13335"/>
                <wp:wrapNone/>
                <wp:docPr id="40" name="流程图: 决策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" cy="113665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w="9525" cap="flat" cmpd="sng">
                          <a:solidFill>
                            <a:srgbClr val="F2DBDB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-58.2pt;margin-top:321pt;height:8.95pt;width:9.4pt;z-index:251678720;mso-width-relative:page;mso-height-relative:page;" fillcolor="#5B9BD5 [3204]" filled="t" stroked="t" coordsize="21600,21600" o:gfxdata="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cXx8&#10;htwAAAAMAQAADwAAAAAAAAABACAAAAAiAAAAZHJzL2Rvd25yZXYueG1sUEsBAhQAFAAAAAgAh07i&#10;QMyD7zYeAgAANwQAAA4AAAAAAAAAAQAgAAAAKwEAAGRycy9lMm9Eb2MueG1sUEsFBgAAAAAGAAYA&#10;WQEAALsFAAAAAA==&#10;">
                <v:fill on="t" focussize="0,0"/>
                <v:stroke color="#F2DBDB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5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-748665</wp:posOffset>
                </wp:positionH>
                <wp:positionV relativeFrom="paragraph">
                  <wp:posOffset>3781425</wp:posOffset>
                </wp:positionV>
                <wp:extent cx="119380" cy="113665"/>
                <wp:effectExtent l="6985" t="6350" r="6985" b="13335"/>
                <wp:wrapNone/>
                <wp:docPr id="38" name="流程图: 决策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" cy="113665"/>
                        </a:xfrm>
                        <a:prstGeom prst="flowChartDecision">
                          <a:avLst/>
                        </a:prstGeom>
                        <a:solidFill>
                          <a:schemeClr val="accent1"/>
                        </a:solidFill>
                        <a:ln w="9525" cap="flat" cmpd="sng">
                          <a:solidFill>
                            <a:srgbClr val="F2DBDB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-58.95pt;margin-top:297.75pt;height:8.95pt;width:9.4pt;z-index:251676672;mso-width-relative:page;mso-height-relative:page;" fillcolor="#5B9BD5 [3204]" filled="t" stroked="t" coordsize="21600,21600" o:gfxdata="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gf4G&#10;0dwAAAAMAQAADwAAAAAAAAABACAAAAAiAAAAZHJzL2Rvd25yZXYueG1sUEsBAhQAFAAAAAgAh07i&#10;QDfMnyUeAgAANwQAAA4AAAAAAAAAAQAgAAAAKwEAAGRycy9lMm9Eb2MueG1sUEsFBgAAAAAGAAYA&#10;WQEAALsFAAAAAA==&#10;">
                <v:fill on="t" focussize="0,0"/>
                <v:stroke color="#F2DBDB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-771525</wp:posOffset>
                </wp:positionH>
                <wp:positionV relativeFrom="paragraph">
                  <wp:posOffset>3678555</wp:posOffset>
                </wp:positionV>
                <wp:extent cx="2363470" cy="1656715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3470" cy="1656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4"/>
                              <w:tblpPr w:leftFromText="180" w:rightFromText="180" w:horzAnchor="margin" w:tblpXSpec="left" w:tblpY="-2621"/>
                              <w:tblOverlap w:val="never"/>
                              <w:tblW w:w="2461" w:type="dxa"/>
                              <w:tblInd w:w="-85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501"/>
                              <w:gridCol w:w="960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37" w:hRule="atLeast"/>
                              </w:trPr>
                              <w:tc>
                                <w:tcPr>
                                  <w:tcW w:w="1501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年    龄：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XX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周岁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37" w:hRule="atLeast"/>
                              </w:trPr>
                              <w:tc>
                                <w:tcPr>
                                  <w:tcW w:w="1501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民    族：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汉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37" w:hRule="atLeast"/>
                              </w:trPr>
                              <w:tc>
                                <w:tcPr>
                                  <w:tcW w:w="1501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籍    贯：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37" w:hRule="atLeast"/>
                              </w:trPr>
                              <w:tc>
                                <w:tcPr>
                                  <w:tcW w:w="1501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政治面貌：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党员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08000" tIns="36000" rIns="7200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0.75pt;margin-top:289.65pt;height:130.45pt;width:186.1pt;z-index:251661312;mso-width-relative:page;mso-height-relative:page;" filled="f" stroked="f" coordsize="21600,21600" o:gfxdata="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jQzvc2wAAAAwBAAAPAAAAAAAAAAEAIAAAACIA&#10;AABkcnMvZG93bnJldi54bWxQSwECFAAUAAAACACHTuJALEyrZz8CAABmBAAADgAAAAAAAAABACAA&#10;AAAq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 inset="3mm,1mm,2mm,0mm">
                  <w:txbxContent>
                    <w:tbl>
                      <w:tblPr>
                        <w:tblStyle w:val="4"/>
                        <w:tblpPr w:leftFromText="180" w:rightFromText="180" w:horzAnchor="margin" w:tblpXSpec="left" w:tblpY="-2621"/>
                        <w:tblOverlap w:val="never"/>
                        <w:tblW w:w="2461" w:type="dxa"/>
                        <w:tblInd w:w="-85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501"/>
                        <w:gridCol w:w="960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37" w:hRule="atLeast"/>
                        </w:trPr>
                        <w:tc>
                          <w:tcPr>
                            <w:tcW w:w="1501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年    龄：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周岁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37" w:hRule="atLeast"/>
                        </w:trPr>
                        <w:tc>
                          <w:tcPr>
                            <w:tcW w:w="1501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民    族：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汉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37" w:hRule="atLeast"/>
                        </w:trPr>
                        <w:tc>
                          <w:tcPr>
                            <w:tcW w:w="1501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籍    贯：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37" w:hRule="atLeast"/>
                        </w:trPr>
                        <w:tc>
                          <w:tcPr>
                            <w:tcW w:w="1501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政治面貌：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党员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rFonts w:ascii="黑体" w:hAnsi="黑体" w:eastAsia="黑体" w:cs="黑体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5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99060</wp:posOffset>
                </wp:positionH>
                <wp:positionV relativeFrom="paragraph">
                  <wp:posOffset>3276600</wp:posOffset>
                </wp:positionV>
                <wp:extent cx="119380" cy="113665"/>
                <wp:effectExtent l="6985" t="6350" r="6985" b="13335"/>
                <wp:wrapNone/>
                <wp:docPr id="15" name="流程图: 决策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" cy="113665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2DBDB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7.8pt;margin-top:258pt;height:8.95pt;width:9.4pt;z-index:251673600;mso-width-relative:page;mso-height-relative:page;" fillcolor="#FFFFFF" filled="t" stroked="t" coordsize="21600,21600" o:gfxdata="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z20Qf1wAAAAkB&#10;AAAPAAAAAAAAAAEAIAAAACIAAABkcnMvZG93bnJldi54bWxQSwECFAAUAAAACACHTuJAVZjJsRwC&#10;AAA3BAAADgAAAAAAAAABACAAAAAmAQAAZHJzL2Uyb0RvYy54bWxQSwUGAAAAAAYABgBZAQAAtAUA&#10;AAAA&#10;">
                <v:fill on="t" focussize="0,0"/>
                <v:stroke color="#F2DBDB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-1226820</wp:posOffset>
                </wp:positionH>
                <wp:positionV relativeFrom="paragraph">
                  <wp:posOffset>-929640</wp:posOffset>
                </wp:positionV>
                <wp:extent cx="2992755" cy="10734040"/>
                <wp:effectExtent l="0" t="0" r="17145" b="1016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2755" cy="107340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6.6pt;margin-top:-73.2pt;height:845.2pt;width:235.65pt;z-index:-251650048;v-text-anchor:middle;mso-width-relative:page;mso-height-relative:page;" fillcolor="#595959 [2109]" filled="t" stroked="f" coordsize="21600,21600" o:gfxdata="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AEoLnZ&#10;3QAAAA4BAAAPAAAAAAAAAAEAIAAAACIAAABkcnMvZG93bnJldi54bWxQSwECFAAUAAAACACHTuJA&#10;JI+MC44CAAATBQAADgAAAAAAAAABACAAAAAsAQAAZHJzL2Uyb0RvYy54bWxQSwUGAAAAAAYABgBZ&#10;AQAALAYA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-803910</wp:posOffset>
                </wp:positionH>
                <wp:positionV relativeFrom="paragraph">
                  <wp:posOffset>7493635</wp:posOffset>
                </wp:positionV>
                <wp:extent cx="2187575" cy="875665"/>
                <wp:effectExtent l="0" t="0" r="0" b="0"/>
                <wp:wrapNone/>
                <wp:docPr id="3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7575" cy="875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4"/>
                              <w:tblW w:w="3237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3237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94" w:hRule="atLeast"/>
                              </w:trPr>
                              <w:tc>
                                <w:tcPr>
                                  <w:tcW w:w="3237" w:type="dxa"/>
                                  <w:tcBorders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ind w:firstLine="210" w:firstLineChars="100"/>
                                    <w:rPr>
                                      <w:rFonts w:hint="default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:lang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联系电话：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12345678987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57" w:hRule="atLeast"/>
                              </w:trPr>
                              <w:tc>
                                <w:tcPr>
                                  <w:tcW w:w="3237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ind w:firstLine="210" w:firstLineChars="100"/>
                                    <w:jc w:val="left"/>
                                    <w:rPr>
                                      <w:rFonts w:hint="default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:lang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联系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:lang w:val="en-US" w:eastAsia="zh-Hans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微信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:lang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：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chinaz@gmail.com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57" w:hRule="atLeast"/>
                              </w:trPr>
                              <w:tc>
                                <w:tcPr>
                                  <w:tcW w:w="3237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ind w:firstLine="210" w:firstLineChars="100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:lang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:lang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联系地址：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ind w:firstLine="210" w:firstLineChars="100"/>
                              <w:rPr>
                                <w:rFonts w:hint="eastAsia" w:eastAsiaTheme="minorEastAsia"/>
                                <w:sz w:val="21"/>
                                <w:szCs w:val="21"/>
                                <w:u w:val="thick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18" o:spid="_x0000_s1026" o:spt="202" type="#_x0000_t202" style="position:absolute;left:0pt;margin-left:-63.3pt;margin-top:590.05pt;height:68.95pt;width:172.25pt;z-index:251665408;mso-width-relative:page;mso-height-relative:page;" filled="f" stroked="f" coordsize="21600,21600" o:gfxdata="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PmfEG/cAAAADgEAAA8AAAAAAAAAAQAgAAAA&#10;IgAAAGRycy9kb3ducmV2LnhtbFBLAQIUABQAAAAIAIdO4kATB/DuzgEAAH0DAAAOAAAAAAAAAAEA&#10;IAAAACsBAABkcnMvZTJvRG9jLnhtbFBLBQYAAAAABgAGAFkBAABr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3237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3237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94" w:hRule="atLeast"/>
                        </w:trPr>
                        <w:tc>
                          <w:tcPr>
                            <w:tcW w:w="3237" w:type="dxa"/>
                            <w:tcBorders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ind w:firstLine="210" w:firstLineChars="100"/>
                              <w:rPr>
                                <w:rFonts w:hint="default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联系电话：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12345678987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57" w:hRule="atLeast"/>
                        </w:trPr>
                        <w:tc>
                          <w:tcPr>
                            <w:tcW w:w="3237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ind w:firstLine="210" w:firstLineChars="100"/>
                              <w:jc w:val="left"/>
                              <w:rPr>
                                <w:rFonts w:hint="default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联系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:lang w:val="en-US" w:eastAsia="zh-Han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微信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chinaz@gmail.com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57" w:hRule="atLeast"/>
                        </w:trPr>
                        <w:tc>
                          <w:tcPr>
                            <w:tcW w:w="3237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ind w:firstLine="210" w:firstLineChars="100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联系地址：</w:t>
                            </w:r>
                          </w:p>
                        </w:tc>
                      </w:tr>
                    </w:tbl>
                    <w:p>
                      <w:pPr>
                        <w:ind w:firstLine="210" w:firstLineChars="100"/>
                        <w:rPr>
                          <w:rFonts w:hint="eastAsia" w:eastAsiaTheme="minorEastAsia"/>
                          <w:sz w:val="21"/>
                          <w:szCs w:val="21"/>
                          <w:u w:val="thick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ED7D31" w:themeColor="accent2"/>
          <w:lang w:eastAsia="zh-CN"/>
          <w14:textFill>
            <w14:solidFill>
              <w14:schemeClr w14:val="accent2"/>
            </w14:solidFill>
          </w14:textFill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-737870</wp:posOffset>
                </wp:positionH>
                <wp:positionV relativeFrom="paragraph">
                  <wp:posOffset>6949440</wp:posOffset>
                </wp:positionV>
                <wp:extent cx="1836420" cy="327660"/>
                <wp:effectExtent l="4445" t="5080" r="6985" b="1016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420" cy="327660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340" w:lineRule="exact"/>
                              <w:jc w:val="center"/>
                              <w:rPr>
                                <w:rFonts w:hint="eastAsia" w:ascii="微软雅黑" w:hAnsi="微软雅黑" w:eastAsia="微软雅黑"/>
                                <w:b/>
                                <w:color w:val="404040" w:themeColor="text1" w:themeTint="BF"/>
                                <w:spacing w:val="80"/>
                                <w:sz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404040" w:themeColor="text1" w:themeTint="BF"/>
                                <w:spacing w:val="80"/>
                                <w:sz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联系方式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58.1pt;margin-top:547.2pt;height:25.8pt;width:144.6pt;z-index:251667456;mso-width-relative:page;mso-height-relative:page;" fillcolor="#E7E6E6 [3214]" filled="t" stroked="t" coordsize="21600,21600" arcsize="0.166666666666667" o:gfxdata="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MaAtYDbAAAADgEAAA8AAAAAAAAAAQAgAAAAIgAAAGRycy9kb3ducmV2LnhtbFBLAQIUABQA&#10;AAAIAIdO4kDc6TNIXwIAAL0EAAAOAAAAAAAAAAEAIAAAACoBAABkcnMvZTJvRG9jLnhtbFBLBQYA&#10;AAAABgAGAFkBAAD7BQAAAAA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340" w:lineRule="exact"/>
                        <w:jc w:val="center"/>
                        <w:rPr>
                          <w:rFonts w:hint="eastAsia" w:ascii="微软雅黑" w:hAnsi="微软雅黑" w:eastAsia="微软雅黑"/>
                          <w:b/>
                          <w:color w:val="404040" w:themeColor="text1" w:themeTint="BF"/>
                          <w:spacing w:val="80"/>
                          <w:sz w:val="3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404040" w:themeColor="text1" w:themeTint="BF"/>
                          <w:spacing w:val="80"/>
                          <w:sz w:val="3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联系方式</w:t>
                      </w: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5712460</wp:posOffset>
                </wp:positionV>
                <wp:extent cx="2292350" cy="1094740"/>
                <wp:effectExtent l="0" t="0" r="0" b="0"/>
                <wp:wrapNone/>
                <wp:docPr id="4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350" cy="1094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4"/>
                              <w:tblW w:w="3237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3237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54" w:hRule="atLeast"/>
                              </w:trPr>
                              <w:tc>
                                <w:tcPr>
                                  <w:tcW w:w="3237" w:type="dxa"/>
                                  <w:tcBorders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ind w:firstLine="210" w:firstLineChars="100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:lang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:lang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兴趣爱好：游泳、羽毛球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3237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ind w:firstLine="1260" w:firstLineChars="60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:lang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:lang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登山、逛街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3237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ind w:left="1260" w:leftChars="100" w:hanging="1050" w:hangingChars="50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:lang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:lang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特长技能：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office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:lang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办公软件</w:t>
                                  </w:r>
                                </w:p>
                                <w:p>
                                  <w:pPr>
                                    <w:ind w:left="1260" w:leftChars="600" w:firstLine="0" w:firstLineChars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1"/>
                                      <w:szCs w:val="21"/>
                                      <w:lang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用友财务管理软件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sz w:val="21"/>
                                <w:szCs w:val="21"/>
                                <w:u w:val="thick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18" o:spid="_x0000_s1026" o:spt="202" type="#_x0000_t202" style="position:absolute;left:0pt;margin-left:-60.3pt;margin-top:449.8pt;height:86.2pt;width:180.5pt;z-index:251660288;mso-width-relative:page;mso-height-relative:page;" filled="f" stroked="f" coordsize="21600,21600" o:gfxdata="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BzAQ/Z3AAAAA0BAAAPAAAAAAAAAAEAIAAA&#10;ACIAAABkcnMvZG93bnJldi54bWxQSwECFAAUAAAACACHTuJA3sb8yc8BAAB/AwAADgAAAAAAAAAB&#10;ACAAAAArAQAAZHJzL2Uyb0RvYy54bWxQSwUGAAAAAAYABgBZAQAAb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3237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3237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54" w:hRule="atLeast"/>
                        </w:trPr>
                        <w:tc>
                          <w:tcPr>
                            <w:tcW w:w="3237" w:type="dxa"/>
                            <w:tcBorders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ind w:firstLine="210" w:firstLineChars="100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兴趣爱好：游泳、羽毛球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3237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ind w:firstLine="1260" w:firstLineChars="600"/>
                              <w:jc w:val="left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登山、逛街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3237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ind w:left="1260" w:leftChars="100" w:hanging="1050" w:hangingChars="500"/>
                              <w:jc w:val="left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特长技能：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office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办公软件</w:t>
                            </w:r>
                          </w:p>
                          <w:p>
                            <w:pPr>
                              <w:ind w:left="1260" w:leftChars="600" w:firstLine="0" w:firstLineChars="0"/>
                              <w:jc w:val="left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用友财务管理软件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sz w:val="21"/>
                          <w:szCs w:val="21"/>
                          <w:u w:val="thick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ED7D31" w:themeColor="accent2"/>
          <w:lang w:eastAsia="zh-CN"/>
          <w14:textFill>
            <w14:solidFill>
              <w14:schemeClr w14:val="accent2"/>
            </w14:solidFill>
          </w14:textFill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-737870</wp:posOffset>
                </wp:positionH>
                <wp:positionV relativeFrom="paragraph">
                  <wp:posOffset>5130165</wp:posOffset>
                </wp:positionV>
                <wp:extent cx="1836420" cy="327660"/>
                <wp:effectExtent l="4445" t="5080" r="6985" b="1016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420" cy="327660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340" w:lineRule="exact"/>
                              <w:jc w:val="center"/>
                              <w:rPr>
                                <w:rFonts w:hint="eastAsia" w:ascii="微软雅黑" w:hAnsi="微软雅黑" w:eastAsia="微软雅黑"/>
                                <w:b/>
                                <w:color w:val="404040" w:themeColor="text1" w:themeTint="BF"/>
                                <w:spacing w:val="80"/>
                                <w:sz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404040" w:themeColor="text1" w:themeTint="BF"/>
                                <w:spacing w:val="80"/>
                                <w:sz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兴趣特长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58.1pt;margin-top:403.95pt;height:25.8pt;width:144.6pt;z-index:251664384;mso-width-relative:page;mso-height-relative:page;" fillcolor="#E7E6E6 [3214]" filled="t" stroked="t" coordsize="21600,21600" arcsize="0.166666666666667" o:gfxdata="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AyRsV92gAAAAwBAAAPAAAAAAAAAAEAIAAAACIAAABkcnMvZG93bnJldi54bWxQSwECFAAUAAAA&#10;CACHTuJAYn/mPl4CAAC9BAAADgAAAAAAAAABACAAAAApAQAAZHJzL2Uyb0RvYy54bWxQSwUGAAAA&#10;AAYABgBZAQAA+QUAAAAA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340" w:lineRule="exact"/>
                        <w:jc w:val="center"/>
                        <w:rPr>
                          <w:rFonts w:hint="eastAsia" w:ascii="微软雅黑" w:hAnsi="微软雅黑" w:eastAsia="微软雅黑"/>
                          <w:b/>
                          <w:color w:val="404040" w:themeColor="text1" w:themeTint="BF"/>
                          <w:spacing w:val="80"/>
                          <w:sz w:val="3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404040" w:themeColor="text1" w:themeTint="BF"/>
                          <w:spacing w:val="80"/>
                          <w:sz w:val="3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兴趣特长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color w:val="ED7D31" w:themeColor="accent2"/>
          <w:lang w:eastAsia="zh-CN"/>
          <w14:textFill>
            <w14:solidFill>
              <w14:schemeClr w14:val="accent2"/>
            </w14:solidFill>
          </w14:textFill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-728345</wp:posOffset>
                </wp:positionH>
                <wp:positionV relativeFrom="paragraph">
                  <wp:posOffset>3139440</wp:posOffset>
                </wp:positionV>
                <wp:extent cx="1836420" cy="327660"/>
                <wp:effectExtent l="4445" t="5080" r="6985" b="1016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420" cy="327660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340" w:lineRule="exact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color w:val="404040" w:themeColor="text1" w:themeTint="BF"/>
                                <w:spacing w:val="80"/>
                                <w:sz w:val="3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404040" w:themeColor="text1" w:themeTint="BF"/>
                                <w:spacing w:val="80"/>
                                <w:sz w:val="3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个人资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404040" w:themeColor="text1" w:themeTint="BF"/>
                                <w:sz w:val="3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57.35pt;margin-top:247.2pt;height:25.8pt;width:144.6pt;z-index:251663360;mso-width-relative:page;mso-height-relative:page;" fillcolor="#E7E6E6 [3214]" filled="t" stroked="t" coordsize="21600,21600" arcsize="0.166666666666667" o:gfxdata="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ZWgf8NwAAAAMAQAADwAAAAAAAAABACAAAAAiAAAAZHJz&#10;L2Rvd25yZXYueG1sUEsBAhQAFAAAAAgAh07iQK9iqhByAgAA4QQAAA4AAAAAAAAAAQAgAAAAKwEA&#10;AGRycy9lMm9Eb2MueG1sUEsFBgAAAAAGAAYAWQEAAA8GAAAAAA==&#10;">
                <v:fill on="t" focussize="0,0"/>
                <v:stroke weight="0.5pt" color="#F2F2F2 [3052]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340" w:lineRule="exact"/>
                        <w:jc w:val="center"/>
                        <w:rPr>
                          <w:rFonts w:ascii="微软雅黑" w:hAnsi="微软雅黑" w:eastAsia="微软雅黑"/>
                          <w:b/>
                          <w:color w:val="404040" w:themeColor="text1" w:themeTint="BF"/>
                          <w:spacing w:val="80"/>
                          <w:sz w:val="3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404040" w:themeColor="text1" w:themeTint="BF"/>
                          <w:spacing w:val="80"/>
                          <w:sz w:val="3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个人资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404040" w:themeColor="text1" w:themeTint="BF"/>
                          <w:sz w:val="3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料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7448550</wp:posOffset>
                </wp:positionV>
                <wp:extent cx="1983105" cy="638175"/>
                <wp:effectExtent l="0" t="0" r="17145" b="8890"/>
                <wp:wrapNone/>
                <wp:docPr id="18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3105" cy="638175"/>
                          <a:chOff x="0" y="0"/>
                          <a:chExt cx="1983105" cy="638175"/>
                        </a:xfrm>
                      </wpg:grpSpPr>
                      <wps:wsp>
                        <wps:cNvPr id="19" name="矩形 29"/>
                        <wps:cNvSpPr/>
                        <wps:spPr>
                          <a:xfrm rot="10800000">
                            <a:off x="38100" y="38100"/>
                            <a:ext cx="1945005" cy="395605"/>
                          </a:xfrm>
                          <a:prstGeom prst="chevron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" name="直角三角形 32"/>
                        <wps:cNvSpPr/>
                        <wps:spPr>
                          <a:xfrm rot="10800000">
                            <a:off x="0" y="438150"/>
                            <a:ext cx="248285" cy="200025"/>
                          </a:xfrm>
                          <a:prstGeom prst="rtTriangle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" name="文本框 33"/>
                        <wps:cNvSpPr txBox="1"/>
                        <wps:spPr>
                          <a:xfrm>
                            <a:off x="628650" y="0"/>
                            <a:ext cx="1171575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ascii="微软雅黑" w:hAnsi="微软雅黑" w:eastAsia="微软雅黑"/>
                                  <w:b/>
                                  <w:color w:val="FFFFFF" w:themeColor="background1"/>
                                  <w:sz w:val="32"/>
                                  <w:szCs w:val="32"/>
                                  <w:lang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FFFFFF" w:themeColor="background1"/>
                                  <w:sz w:val="32"/>
                                  <w:szCs w:val="32"/>
                                  <w:lang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自我评价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" name="矩形 29"/>
                        <wps:cNvSpPr/>
                        <wps:spPr>
                          <a:xfrm rot="10800000">
                            <a:off x="0" y="38100"/>
                            <a:ext cx="381635" cy="395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0pt;margin-top:586.5pt;height:50.25pt;width:156.15pt;z-index:251669504;mso-width-relative:page;mso-height-relative:page;" coordsize="1983105,638175" o:gfxdata="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">
                <o:lock v:ext="edit" aspectratio="f"/>
                <v:shape id="矩形 29" o:spid="_x0000_s1026" o:spt="55" type="#_x0000_t55" style="position:absolute;left:38100;top:38100;height:395605;width:1945005;rotation:11796480f;v-text-anchor:middle;" fillcolor="#5B9BD5 [3204]" filled="t" stroked="f" coordsize="21600,21600" o:gfxdata="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7K7evQAA&#10;ANsAAAAPAAAAAAAAAAEAIAAAACIAAABkcnMvZG93bnJldi54bWxQSwECFAAUAAAACACHTuJAMy8F&#10;njsAAAA5AAAAEAAAAAAAAAABACAAAAAMAQAAZHJzL3NoYXBleG1sLnhtbFBLBQYAAAAABgAGAFsB&#10;AAC2AwAAAAA=&#10;" adj="19404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直角三角形 32" o:spid="_x0000_s1026" o:spt="6" type="#_x0000_t6" style="position:absolute;left:0;top:438150;height:200025;width:248285;rotation:11796480f;v-text-anchor:middle;" fillcolor="#0070C0" filled="t" stroked="f" coordsize="21600,21600" o:gfxdata="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4UjougAAANsA&#10;AAAPAAAAAAAAAAEAIAAAACIAAABkcnMvZG93bnJldi54bWxQSwECFAAUAAAACACHTuJAMy8FnjsA&#10;AAA5AAAAEAAAAAAAAAABACAAAAAJAQAAZHJzL3NoYXBleG1sLnhtbFBLBQYAAAAABgAGAFsBAACz&#10;AwAAAAA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文本框 33" o:spid="_x0000_s1026" o:spt="202" type="#_x0000_t202" style="position:absolute;left:628650;top:0;height:457200;width:1171575;" filled="f" stroked="f" coordsize="21600,21600" o:gfxdata="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BCam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ascii="微软雅黑" w:hAnsi="微软雅黑" w:eastAsia="微软雅黑"/>
                            <w:b/>
                            <w:color w:val="FFFFFF" w:themeColor="background1"/>
                            <w:sz w:val="32"/>
                            <w:szCs w:val="32"/>
                            <w:lang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color w:val="FFFFFF" w:themeColor="background1"/>
                            <w:sz w:val="32"/>
                            <w:szCs w:val="32"/>
                            <w:lang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自我评价</w:t>
                        </w:r>
                      </w:p>
                    </w:txbxContent>
                  </v:textbox>
                </v:shape>
                <v:rect id="矩形 29" o:spid="_x0000_s1026" o:spt="1" style="position:absolute;left:0;top:38100;height:395605;width:381635;rotation:11796480f;v-text-anchor:middle;" fillcolor="#5B9BD5 [3204]" filled="t" stroked="f" coordsize="21600,21600" o:gfxdata="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s829y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-276225</wp:posOffset>
                </wp:positionV>
                <wp:extent cx="1983105" cy="638175"/>
                <wp:effectExtent l="0" t="0" r="17145" b="8890"/>
                <wp:wrapNone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3105" cy="638175"/>
                          <a:chOff x="0" y="0"/>
                          <a:chExt cx="1983105" cy="638175"/>
                        </a:xfrm>
                      </wpg:grpSpPr>
                      <wps:wsp>
                        <wps:cNvPr id="7" name="矩形 29"/>
                        <wps:cNvSpPr/>
                        <wps:spPr>
                          <a:xfrm rot="10800000">
                            <a:off x="38100" y="38100"/>
                            <a:ext cx="1945005" cy="395605"/>
                          </a:xfrm>
                          <a:prstGeom prst="chevron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" name="直角三角形 32"/>
                        <wps:cNvSpPr/>
                        <wps:spPr>
                          <a:xfrm rot="10800000">
                            <a:off x="0" y="438150"/>
                            <a:ext cx="248285" cy="200025"/>
                          </a:xfrm>
                          <a:prstGeom prst="rtTriangle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" name="文本框 33"/>
                        <wps:cNvSpPr txBox="1"/>
                        <wps:spPr>
                          <a:xfrm>
                            <a:off x="628650" y="0"/>
                            <a:ext cx="1171575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微软雅黑" w:hAnsi="微软雅黑" w:eastAsia="微软雅黑"/>
                                  <w:b/>
                                  <w:color w:val="FFFFFF" w:themeColor="background1"/>
                                  <w:sz w:val="32"/>
                                  <w:szCs w:val="3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FFFFFF" w:themeColor="background1"/>
                                  <w:sz w:val="32"/>
                                  <w:szCs w:val="3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" name="矩形 29"/>
                        <wps:cNvSpPr/>
                        <wps:spPr>
                          <a:xfrm rot="10800000">
                            <a:off x="0" y="38100"/>
                            <a:ext cx="381635" cy="395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0pt;margin-top:-21.75pt;height:50.25pt;width:156.15pt;z-index:251668480;mso-width-relative:page;mso-height-relative:page;" coordsize="1983105,638175" o:gfxdata="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">
                <o:lock v:ext="edit" aspectratio="f"/>
                <v:shape id="矩形 29" o:spid="_x0000_s1026" o:spt="55" type="#_x0000_t55" style="position:absolute;left:38100;top:38100;height:395605;width:1945005;rotation:11796480f;v-text-anchor:middle;" fillcolor="#5B9BD5 [3204]" filled="t" stroked="f" coordsize="21600,21600" o:gfxdata="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o5usr4A&#10;AADaAAAADwAAAAAAAAABACAAAAAiAAAAZHJzL2Rvd25yZXYueG1sUEsBAhQAFAAAAAgAh07iQDMv&#10;BZ47AAAAOQAAABAAAAAAAAAAAQAgAAAADQEAAGRycy9zaGFwZXhtbC54bWxQSwUGAAAAAAYABgBb&#10;AQAAtwMAAAAA&#10;" adj="19404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直角三角形 32" o:spid="_x0000_s1026" o:spt="6" type="#_x0000_t6" style="position:absolute;left:0;top:438150;height:200025;width:248285;rotation:11796480f;v-text-anchor:middle;" fillcolor="#0070C0" filled="t" stroked="f" coordsize="21600,21600" o:gfxdata="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4jLsr4A&#10;AADa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文本框 33" o:spid="_x0000_s1026" o:spt="202" type="#_x0000_t202" style="position:absolute;left:628650;top:0;height:457200;width:1171575;" filled="f" stroked="f" coordsize="21600,21600" o:gfxdata="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skSYC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微软雅黑" w:hAnsi="微软雅黑" w:eastAsia="微软雅黑"/>
                            <w:b/>
                            <w:color w:val="FFFFFF" w:themeColor="background1"/>
                            <w:sz w:val="32"/>
                            <w:szCs w:val="32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color w:val="FFFFFF" w:themeColor="background1"/>
                            <w:sz w:val="32"/>
                            <w:szCs w:val="32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教育背景</w:t>
                        </w:r>
                      </w:p>
                    </w:txbxContent>
                  </v:textbox>
                </v:shape>
                <v:rect id="矩形 29" o:spid="_x0000_s1026" o:spt="1" style="position:absolute;left:0;top:38100;height:395605;width:381635;rotation:11796480f;v-text-anchor:middle;" fillcolor="#5B9BD5 [3204]" filled="t" stroked="f" coordsize="21600,21600" o:gfxdata="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go8W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2838450</wp:posOffset>
                </wp:positionV>
                <wp:extent cx="1983105" cy="638175"/>
                <wp:effectExtent l="0" t="0" r="17145" b="8890"/>
                <wp:wrapNone/>
                <wp:docPr id="30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3105" cy="638175"/>
                          <a:chOff x="0" y="0"/>
                          <a:chExt cx="1983105" cy="638175"/>
                        </a:xfrm>
                      </wpg:grpSpPr>
                      <wps:wsp>
                        <wps:cNvPr id="32" name="矩形 29"/>
                        <wps:cNvSpPr/>
                        <wps:spPr>
                          <a:xfrm rot="10800000">
                            <a:off x="38100" y="38100"/>
                            <a:ext cx="1945005" cy="395605"/>
                          </a:xfrm>
                          <a:prstGeom prst="chevron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3" name="直角三角形 32"/>
                        <wps:cNvSpPr/>
                        <wps:spPr>
                          <a:xfrm rot="10800000">
                            <a:off x="0" y="438150"/>
                            <a:ext cx="248285" cy="200025"/>
                          </a:xfrm>
                          <a:prstGeom prst="rtTriangle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4" name="文本框 33"/>
                        <wps:cNvSpPr txBox="1"/>
                        <wps:spPr>
                          <a:xfrm>
                            <a:off x="628650" y="0"/>
                            <a:ext cx="1171575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ascii="微软雅黑" w:hAnsi="微软雅黑" w:eastAsia="微软雅黑"/>
                                  <w:b/>
                                  <w:color w:val="FFFFFF" w:themeColor="background1"/>
                                  <w:sz w:val="32"/>
                                  <w:szCs w:val="32"/>
                                  <w:lang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FFFFFF" w:themeColor="background1"/>
                                  <w:sz w:val="32"/>
                                  <w:szCs w:val="32"/>
                                  <w:lang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荣誉证书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5" name="矩形 29"/>
                        <wps:cNvSpPr/>
                        <wps:spPr>
                          <a:xfrm rot="10800000">
                            <a:off x="0" y="38100"/>
                            <a:ext cx="381635" cy="395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0pt;margin-top:223.5pt;height:50.25pt;width:156.15pt;z-index:251671552;mso-width-relative:page;mso-height-relative:page;" coordsize="1983105,638175" o:gfxdata="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">
                <o:lock v:ext="edit" aspectratio="f"/>
                <v:shape id="矩形 29" o:spid="_x0000_s1026" o:spt="55" type="#_x0000_t55" style="position:absolute;left:38100;top:38100;height:395605;width:1945005;rotation:11796480f;v-text-anchor:middle;" fillcolor="#5B9BD5 [3204]" filled="t" stroked="f" coordsize="21600,21600" o:gfxdata="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/WDPvQAA&#10;ANsAAAAPAAAAAAAAAAEAIAAAACIAAABkcnMvZG93bnJldi54bWxQSwECFAAUAAAACACHTuJAMy8F&#10;njsAAAA5AAAAEAAAAAAAAAABACAAAAAMAQAAZHJzL3NoYXBleG1sLnhtbFBLBQYAAAAABgAGAFsB&#10;AAC2AwAAAAA=&#10;" adj="19404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直角三角形 32" o:spid="_x0000_s1026" o:spt="6" type="#_x0000_t6" style="position:absolute;left:0;top:438150;height:200025;width:248285;rotation:11796480f;v-text-anchor:middle;" fillcolor="#0070C0" filled="t" stroked="f" coordsize="21600,21600" o:gfxdata="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jqQEK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文本框 33" o:spid="_x0000_s1026" o:spt="202" type="#_x0000_t202" style="position:absolute;left:628650;top:0;height:457200;width:1171575;" filled="f" stroked="f" coordsize="21600,21600" o:gfxdata="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6oT47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ascii="微软雅黑" w:hAnsi="微软雅黑" w:eastAsia="微软雅黑"/>
                            <w:b/>
                            <w:color w:val="FFFFFF" w:themeColor="background1"/>
                            <w:sz w:val="32"/>
                            <w:szCs w:val="32"/>
                            <w:lang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color w:val="FFFFFF" w:themeColor="background1"/>
                            <w:sz w:val="32"/>
                            <w:szCs w:val="32"/>
                            <w:lang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荣誉证书</w:t>
                        </w:r>
                      </w:p>
                    </w:txbxContent>
                  </v:textbox>
                </v:shape>
                <v:rect id="矩形 29" o:spid="_x0000_s1026" o:spt="1" style="position:absolute;left:0;top:38100;height:395605;width:381635;rotation:11796480f;v-text-anchor:middle;" fillcolor="#5B9BD5 [3204]" filled="t" stroked="f" coordsize="21600,21600" o:gfxdata="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EM1XW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方正兰亭黑简体">
    <w:altName w:val="黑体"/>
    <w:panose1 w:val="02000000000000000000"/>
    <w:charset w:val="86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UxYjQ5MmQyZTA3ZDMzNGNmMGYyZDJkNjVmN2YyODgifQ=="/>
  </w:docVars>
  <w:rsids>
    <w:rsidRoot w:val="EFFBC78C"/>
    <w:rsid w:val="00336B72"/>
    <w:rsid w:val="00491A3F"/>
    <w:rsid w:val="00AC49B2"/>
    <w:rsid w:val="02541E35"/>
    <w:rsid w:val="03127F65"/>
    <w:rsid w:val="03B539E4"/>
    <w:rsid w:val="05404B5B"/>
    <w:rsid w:val="0B0D3D27"/>
    <w:rsid w:val="0B1E1CA6"/>
    <w:rsid w:val="0BC716CF"/>
    <w:rsid w:val="0C2C1838"/>
    <w:rsid w:val="111C349B"/>
    <w:rsid w:val="11965885"/>
    <w:rsid w:val="13F6345E"/>
    <w:rsid w:val="151D3B7F"/>
    <w:rsid w:val="1638548D"/>
    <w:rsid w:val="17ED167B"/>
    <w:rsid w:val="1A3C47FA"/>
    <w:rsid w:val="1AD251CB"/>
    <w:rsid w:val="1C641D55"/>
    <w:rsid w:val="1DCC7E9C"/>
    <w:rsid w:val="1E825BC5"/>
    <w:rsid w:val="1F743618"/>
    <w:rsid w:val="203767B7"/>
    <w:rsid w:val="20CA1741"/>
    <w:rsid w:val="2207298C"/>
    <w:rsid w:val="222C31AD"/>
    <w:rsid w:val="22E07C6C"/>
    <w:rsid w:val="247A6C65"/>
    <w:rsid w:val="24CD1AF4"/>
    <w:rsid w:val="24E304AB"/>
    <w:rsid w:val="2ED44A3F"/>
    <w:rsid w:val="31B61B1C"/>
    <w:rsid w:val="33680468"/>
    <w:rsid w:val="33F94314"/>
    <w:rsid w:val="36A23D05"/>
    <w:rsid w:val="39D7321A"/>
    <w:rsid w:val="3DFF6D0C"/>
    <w:rsid w:val="3ECC5B36"/>
    <w:rsid w:val="415F1B91"/>
    <w:rsid w:val="42F718CF"/>
    <w:rsid w:val="44384909"/>
    <w:rsid w:val="4D524F23"/>
    <w:rsid w:val="4DEB18EC"/>
    <w:rsid w:val="4E755A29"/>
    <w:rsid w:val="51B455B1"/>
    <w:rsid w:val="53AF1478"/>
    <w:rsid w:val="543B21A7"/>
    <w:rsid w:val="555D06DF"/>
    <w:rsid w:val="55DC266A"/>
    <w:rsid w:val="57A8592B"/>
    <w:rsid w:val="5A493606"/>
    <w:rsid w:val="5B0F6FF4"/>
    <w:rsid w:val="5BC12D53"/>
    <w:rsid w:val="601F21A5"/>
    <w:rsid w:val="61227A75"/>
    <w:rsid w:val="61FA6124"/>
    <w:rsid w:val="62607A0D"/>
    <w:rsid w:val="67A33084"/>
    <w:rsid w:val="69835E7C"/>
    <w:rsid w:val="6A601372"/>
    <w:rsid w:val="6E0F3AC3"/>
    <w:rsid w:val="6E39025B"/>
    <w:rsid w:val="6F3959E8"/>
    <w:rsid w:val="6F542C8F"/>
    <w:rsid w:val="6FBC7626"/>
    <w:rsid w:val="6FED68DA"/>
    <w:rsid w:val="71781E2D"/>
    <w:rsid w:val="72443A71"/>
    <w:rsid w:val="726A2490"/>
    <w:rsid w:val="72DC281B"/>
    <w:rsid w:val="76E44196"/>
    <w:rsid w:val="78396765"/>
    <w:rsid w:val="78EF57E4"/>
    <w:rsid w:val="7B5E3388"/>
    <w:rsid w:val="7BBE1EC9"/>
    <w:rsid w:val="7CBC40A9"/>
    <w:rsid w:val="7CC76E5C"/>
    <w:rsid w:val="7CE5737F"/>
    <w:rsid w:val="EFFBC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pple\Library\Containers\com.kingsoft.wpsoffice.mac\Data\.kingsoft\office6\templates\download\6bc0a1c0-ea7a-4933-a2c4-a49b5761b457\&#24212;&#23626;&#22823;&#23398;&#29983;&#28909;&#38376;&#27714;&#32844;&#31616;&#21382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应届大学生热门求职简历.docx</Template>
  <Pages>1</Pages>
  <Words>0</Words>
  <Characters>0</Characters>
  <Lines>1</Lines>
  <Paragraphs>1</Paragraphs>
  <TotalTime>0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2021-08-10T14:07:00Z</dcterms:created>
  <dc:creator>简历微凉</dc:creator>
  <cp:lastModifiedBy>简历微凉</cp:lastModifiedBy>
  <dcterms:modified xsi:type="dcterms:W3CDTF">2023-12-25T06:10:37Z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5D35AA6EEDCE4FF9880A1A1604A103A4_13</vt:lpwstr>
  </property>
</Properties>
</file>